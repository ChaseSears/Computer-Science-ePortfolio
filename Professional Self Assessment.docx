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884A" w14:textId="77777777" w:rsidR="002C79E6" w:rsidRPr="00155530" w:rsidRDefault="002C79E6" w:rsidP="002C79E6">
      <w:pPr>
        <w:rPr>
          <w:rFonts w:ascii="Times New Roman" w:hAnsi="Times New Roman" w:cs="Times New Roman"/>
          <w:sz w:val="24"/>
        </w:rPr>
      </w:pPr>
    </w:p>
    <w:p w14:paraId="2BBE7353" w14:textId="77777777" w:rsidR="002C79E6" w:rsidRPr="00155530" w:rsidRDefault="002C79E6" w:rsidP="002C79E6">
      <w:pPr>
        <w:rPr>
          <w:rFonts w:ascii="Times New Roman" w:hAnsi="Times New Roman" w:cs="Times New Roman"/>
          <w:sz w:val="24"/>
        </w:rPr>
      </w:pPr>
    </w:p>
    <w:p w14:paraId="445AF51E" w14:textId="77777777" w:rsidR="002C79E6" w:rsidRPr="00155530" w:rsidRDefault="002C79E6" w:rsidP="002C79E6">
      <w:pPr>
        <w:rPr>
          <w:rFonts w:ascii="Times New Roman" w:hAnsi="Times New Roman" w:cs="Times New Roman"/>
          <w:sz w:val="24"/>
        </w:rPr>
      </w:pPr>
    </w:p>
    <w:p w14:paraId="707A620D" w14:textId="77777777" w:rsidR="002C79E6" w:rsidRPr="00155530" w:rsidRDefault="002C79E6" w:rsidP="002C79E6">
      <w:pPr>
        <w:rPr>
          <w:rFonts w:ascii="Times New Roman" w:hAnsi="Times New Roman" w:cs="Times New Roman"/>
          <w:sz w:val="24"/>
        </w:rPr>
      </w:pPr>
    </w:p>
    <w:p w14:paraId="22108AFB" w14:textId="77777777" w:rsidR="002C79E6" w:rsidRPr="00155530" w:rsidRDefault="002C79E6" w:rsidP="002C79E6">
      <w:pPr>
        <w:rPr>
          <w:rFonts w:ascii="Times New Roman" w:hAnsi="Times New Roman" w:cs="Times New Roman"/>
          <w:sz w:val="24"/>
        </w:rPr>
      </w:pPr>
    </w:p>
    <w:p w14:paraId="6FB07534" w14:textId="58EA3340" w:rsidR="6A36C4BF" w:rsidRPr="00155530" w:rsidRDefault="003E4E29" w:rsidP="00B863FB">
      <w:pPr>
        <w:pStyle w:val="Title"/>
        <w:rPr>
          <w:rFonts w:ascii="Times New Roman" w:hAnsi="Times New Roman" w:cs="Times New Roman"/>
          <w:sz w:val="24"/>
        </w:rPr>
      </w:pPr>
      <w:r w:rsidRPr="003E4E29">
        <w:rPr>
          <w:rFonts w:ascii="Times New Roman" w:hAnsi="Times New Roman" w:cs="Times New Roman"/>
          <w:sz w:val="24"/>
        </w:rPr>
        <w:t>Professional Self-Assessment</w:t>
      </w:r>
    </w:p>
    <w:p w14:paraId="5F8D4AAB" w14:textId="77777777" w:rsidR="201D26C8" w:rsidRPr="00155530" w:rsidRDefault="201D26C8" w:rsidP="002C79E6">
      <w:pPr>
        <w:pStyle w:val="Subtitle"/>
        <w:rPr>
          <w:rFonts w:ascii="Times New Roman" w:hAnsi="Times New Roman" w:cs="Times New Roman"/>
          <w:sz w:val="24"/>
          <w:szCs w:val="24"/>
        </w:rPr>
      </w:pPr>
    </w:p>
    <w:p w14:paraId="4A7668D9" w14:textId="77777777" w:rsidR="00A417C1" w:rsidRPr="00155530" w:rsidRDefault="00155530" w:rsidP="002C79E6">
      <w:pPr>
        <w:pStyle w:val="Subtitle"/>
        <w:rPr>
          <w:rFonts w:ascii="Times New Roman" w:hAnsi="Times New Roman" w:cs="Times New Roman"/>
          <w:sz w:val="24"/>
          <w:szCs w:val="24"/>
        </w:rPr>
      </w:pPr>
      <w:r>
        <w:rPr>
          <w:rFonts w:ascii="Times New Roman" w:hAnsi="Times New Roman" w:cs="Times New Roman"/>
          <w:sz w:val="24"/>
          <w:szCs w:val="24"/>
        </w:rPr>
        <w:t>Chase E. Sears</w:t>
      </w:r>
    </w:p>
    <w:p w14:paraId="3BA127CC" w14:textId="77777777" w:rsidR="002C79E6" w:rsidRPr="00155530" w:rsidRDefault="00155530" w:rsidP="002C79E6">
      <w:pPr>
        <w:pStyle w:val="Subtitle"/>
        <w:rPr>
          <w:rFonts w:ascii="Times New Roman" w:hAnsi="Times New Roman" w:cs="Times New Roman"/>
          <w:sz w:val="24"/>
          <w:szCs w:val="24"/>
        </w:rPr>
      </w:pPr>
      <w:r>
        <w:rPr>
          <w:rFonts w:ascii="Times New Roman" w:hAnsi="Times New Roman" w:cs="Times New Roman"/>
          <w:sz w:val="24"/>
          <w:szCs w:val="24"/>
        </w:rPr>
        <w:t>Southern New Hampshire University</w:t>
      </w:r>
    </w:p>
    <w:p w14:paraId="07C61001" w14:textId="4364422C" w:rsidR="201D26C8" w:rsidRPr="00155530" w:rsidRDefault="003E4E29" w:rsidP="003E4E29">
      <w:pPr>
        <w:pStyle w:val="Subtitle"/>
        <w:rPr>
          <w:rFonts w:ascii="Times New Roman" w:hAnsi="Times New Roman" w:cs="Times New Roman"/>
          <w:sz w:val="24"/>
          <w:szCs w:val="24"/>
        </w:rPr>
      </w:pPr>
      <w:r>
        <w:rPr>
          <w:rFonts w:ascii="Times New Roman" w:hAnsi="Times New Roman" w:cs="Times New Roman"/>
          <w:sz w:val="24"/>
          <w:szCs w:val="24"/>
        </w:rPr>
        <w:t>CS 499: Computer Science Capstone</w:t>
      </w:r>
    </w:p>
    <w:p w14:paraId="5460B3A7" w14:textId="77777777" w:rsidR="201D26C8" w:rsidRPr="00155530" w:rsidRDefault="201D26C8" w:rsidP="014CA2B6">
      <w:pPr>
        <w:pStyle w:val="Title2"/>
        <w:rPr>
          <w:rFonts w:ascii="Times New Roman" w:eastAsia="Calibri" w:hAnsi="Times New Roman" w:cs="Times New Roman"/>
          <w:sz w:val="24"/>
        </w:rPr>
      </w:pPr>
    </w:p>
    <w:p w14:paraId="1CD8FDD7" w14:textId="77777777" w:rsidR="201D26C8" w:rsidRPr="00155530" w:rsidRDefault="201D26C8" w:rsidP="014CA2B6">
      <w:pPr>
        <w:pStyle w:val="Title2"/>
        <w:rPr>
          <w:rFonts w:ascii="Times New Roman" w:eastAsia="Calibri" w:hAnsi="Times New Roman" w:cs="Times New Roman"/>
          <w:sz w:val="24"/>
        </w:rPr>
      </w:pPr>
    </w:p>
    <w:p w14:paraId="4B8ED15C" w14:textId="77777777" w:rsidR="201D26C8" w:rsidRPr="00155530" w:rsidRDefault="201D26C8" w:rsidP="014CA2B6">
      <w:pPr>
        <w:pStyle w:val="Title2"/>
        <w:rPr>
          <w:rFonts w:ascii="Times New Roman" w:eastAsia="Calibri" w:hAnsi="Times New Roman" w:cs="Times New Roman"/>
          <w:sz w:val="24"/>
        </w:rPr>
      </w:pPr>
    </w:p>
    <w:p w14:paraId="41028F5D" w14:textId="77777777" w:rsidR="201D26C8" w:rsidRPr="00155530" w:rsidRDefault="201D26C8" w:rsidP="014CA2B6">
      <w:pPr>
        <w:pStyle w:val="Title2"/>
        <w:rPr>
          <w:rFonts w:ascii="Times New Roman" w:eastAsia="Calibri" w:hAnsi="Times New Roman" w:cs="Times New Roman"/>
          <w:sz w:val="24"/>
        </w:rPr>
      </w:pPr>
    </w:p>
    <w:p w14:paraId="1A42AD91" w14:textId="77777777" w:rsidR="201D26C8" w:rsidRPr="00155530" w:rsidRDefault="201D26C8" w:rsidP="014CA2B6">
      <w:pPr>
        <w:pStyle w:val="Title2"/>
        <w:rPr>
          <w:rFonts w:ascii="Times New Roman" w:eastAsia="Calibri" w:hAnsi="Times New Roman" w:cs="Times New Roman"/>
          <w:sz w:val="24"/>
        </w:rPr>
      </w:pPr>
    </w:p>
    <w:p w14:paraId="0B0951CB" w14:textId="77777777" w:rsidR="201D26C8" w:rsidRPr="00155530" w:rsidRDefault="201D26C8" w:rsidP="014CA2B6">
      <w:pPr>
        <w:pStyle w:val="Title2"/>
        <w:rPr>
          <w:rFonts w:ascii="Times New Roman" w:eastAsia="Calibri" w:hAnsi="Times New Roman" w:cs="Times New Roman"/>
          <w:sz w:val="24"/>
        </w:rPr>
      </w:pPr>
    </w:p>
    <w:p w14:paraId="7F93A279" w14:textId="77777777" w:rsidR="201D26C8" w:rsidRPr="00155530" w:rsidRDefault="201D26C8" w:rsidP="014CA2B6">
      <w:pPr>
        <w:pStyle w:val="Title2"/>
        <w:rPr>
          <w:rFonts w:ascii="Times New Roman" w:eastAsia="Calibri" w:hAnsi="Times New Roman" w:cs="Times New Roman"/>
          <w:sz w:val="24"/>
        </w:rPr>
      </w:pPr>
    </w:p>
    <w:p w14:paraId="5DCCF1F8" w14:textId="77777777" w:rsidR="000D4642" w:rsidRPr="00155530" w:rsidRDefault="000D4642">
      <w:pPr>
        <w:rPr>
          <w:rFonts w:ascii="Times New Roman" w:eastAsia="Calibri" w:hAnsi="Times New Roman" w:cs="Times New Roman"/>
          <w:sz w:val="24"/>
        </w:rPr>
      </w:pPr>
      <w:r w:rsidRPr="00155530">
        <w:rPr>
          <w:rFonts w:ascii="Times New Roman" w:eastAsia="Calibri" w:hAnsi="Times New Roman" w:cs="Times New Roman"/>
          <w:sz w:val="24"/>
        </w:rPr>
        <w:br w:type="page"/>
      </w:r>
    </w:p>
    <w:p w14:paraId="1A6B943B" w14:textId="4484B11F" w:rsidR="00A417C1" w:rsidRPr="00155530" w:rsidRDefault="003E4E29" w:rsidP="00B863FB">
      <w:pPr>
        <w:pStyle w:val="SectionTitle"/>
        <w:rPr>
          <w:rFonts w:ascii="Times New Roman" w:hAnsi="Times New Roman" w:cs="Times New Roman"/>
          <w:sz w:val="24"/>
        </w:rPr>
      </w:pPr>
      <w:r w:rsidRPr="003E4E29">
        <w:rPr>
          <w:rFonts w:ascii="Times New Roman" w:hAnsi="Times New Roman" w:cs="Times New Roman"/>
          <w:sz w:val="24"/>
        </w:rPr>
        <w:lastRenderedPageBreak/>
        <w:t>Professional Self-Assessment</w:t>
      </w:r>
    </w:p>
    <w:p w14:paraId="02E39168"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Completing the Bachelor of Science in Computer Science program at Southern New Hampshire University has allowed me to develop technical skills, strengthen my problem-solving abilities, and prepare for a career in the technology field. Throughout the program, I have gained experience in software development, database management, algorithms, data structures, and cybersecurity. More importantly, I have learned how these different areas of computer science work together to develop solutions to real-world problems. My experience in the United States Army and my current career in industrial operations have also influenced how I approach challenges, communicate with others, and understand the importance of reliable systems. Developing this ePortfolio has given me the opportunity to reflect on my progress, demonstrate my technical abilities, and establish a foundation for my future professional goals.</w:t>
      </w:r>
    </w:p>
    <w:p w14:paraId="6F4E0012"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1E65A2B6"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Before pursuing my Computer Science degree, I earned a bachelor's degree in Business Administration with a concentration in Finance. I also served in the United States Army as a combat engineer, where I developed skills in teamwork, leadership, adaptability, and problem-solving under pressure. Following my military service, I began working in the manufacturing industry, eventually becoming a crane operator at AM/NS Calvert. Working in a steel mill has given me firsthand experience with the importance of technology in industrial operations. Production depends on reliable computer systems, accurate information, and communication between different departments. These experiences have influenced my interest in transitioning into an information technology or software development position where I can combine my technical education with my understanding of industrial processes.</w:t>
      </w:r>
    </w:p>
    <w:p w14:paraId="3C1FE760"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2EFC1DC0"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lastRenderedPageBreak/>
        <w:t>One of the most important skills I have developed throughout the Computer Science program is the ability to collaborate and communicate effectively with different audiences. In software development, technical knowledge is important, but it is equally important to understand the needs of users and stakeholders. During CS 255: System Analysis and Design, I worked on the DriverPass project, which involved analyzing business requirements and developing system designs for a driver training application. This project required me to consider the needs of students, instructors, and administrators while developing diagrams and documentation that explained how the system would function. It helped me understand how clear communication and proper planning can prevent misunderstandings during development. My professional experience has reinforced this lesson because working in manufacturing requires constant communication between operators, supervisors, and other departments to maintain production and resolve problems. Although much of my coursework involved individual projects, these experiences have prepared me to contribute to collaborative development environments and communicate technical information to people with different backgrounds.</w:t>
      </w:r>
    </w:p>
    <w:p w14:paraId="190E1A5B"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4D15D319"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 xml:space="preserve">Software engineering has been another major area of growth throughout my education. Before entering the program, I had limited experience developing complete applications. Through my coursework, I gained experience using programming languages such as Java, Python, C++, and JavaScript, along with development tools including Visual Studio, Android Studio, and Visual Studio Code. In CS 360: Mobile Architecture and Programming, I developed an Android Event Tracker application that allowed users to manage events through a mobile interface. In CS 465, I worked with the Travlr application, which used Angular, Express, Node.js, and MongoDB to support a travel management system. These projects helped me understand the importance of </w:t>
      </w:r>
      <w:r w:rsidRPr="003E4E29">
        <w:rPr>
          <w:rFonts w:ascii="Times New Roman" w:eastAsia="Calibri" w:hAnsi="Times New Roman" w:cs="Times New Roman"/>
          <w:noProof/>
          <w:color w:val="000000" w:themeColor="text2"/>
          <w:sz w:val="24"/>
        </w:rPr>
        <w:lastRenderedPageBreak/>
        <w:t>organizing code, separating application components, and designing software that can be maintained and expanded. I also learned that software development involves more than writing functional code. Applications must be understandable, reliable, and designed around the needs of their intended users.</w:t>
      </w:r>
    </w:p>
    <w:p w14:paraId="59504F35"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78FB7805"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My understanding of algorithms and data structures has also improved significantly. Throughout the program, I learned how the selection of a particular data structure can affect the efficiency and performance of an application. In CS 300: Data Structures and Algorithms, I worked with structures such as hash tables and binary search trees to organize and retrieve course information. This experience demonstrated how different approaches to storing and searching data can produce different results in terms of efficiency and complexity. I expanded on these concepts in CS 370: Current and Emerging Trends in Computer Science, where I explored artificial intelligence and reinforcement learning. Working with algorithms that allowed an agent to learn through repeated interactions helped me understand how computer science principles can be applied to more complex problems. These experiences have strengthened my ability to evaluate possible solutions rather than simply choosing the first approach that works.</w:t>
      </w:r>
    </w:p>
    <w:p w14:paraId="62385ADD"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2702C4A7"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 xml:space="preserve">Database management has been another important part of my development as a computer science student. In CS 340: Client/Server Development, I worked with MongoDB and Python to develop an application that could create, retrieve, update, and delete information stored in a database. This project demonstrated the importance of organizing data and providing reliable methods for accessing it. I also gained experience connecting database operations to user-facing applications, which helped me understand the relationship between backend systems and the interfaces people </w:t>
      </w:r>
      <w:r w:rsidRPr="003E4E29">
        <w:rPr>
          <w:rFonts w:ascii="Times New Roman" w:eastAsia="Calibri" w:hAnsi="Times New Roman" w:cs="Times New Roman"/>
          <w:noProof/>
          <w:color w:val="000000" w:themeColor="text2"/>
          <w:sz w:val="24"/>
        </w:rPr>
        <w:lastRenderedPageBreak/>
        <w:t>use to interact with information. My experience in manufacturing has made this area especially interesting because industrial operations depend heavily on accurate data to track materials, monitor production, and support decision-making. I believe my combination of database knowledge and production experience could be valuable when developing or supporting software used in manufacturing environments.</w:t>
      </w:r>
    </w:p>
    <w:p w14:paraId="303EF184"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79C42D4A"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Another important area of my education has been cybersecurity and secure software development. In CS 305: Software Security, I learned about identifying vulnerabilities, evaluating dependencies, and incorporating security considerations into the software development process. I gained a better understanding of how weaknesses in application design can expose sensitive information or create opportunities for unauthorized access. During CS 465, I also worked with authentication and JSON Web Tokens to protect application functionality. These experiences taught me that security should not be treated as something added after an application is completed. Instead, developers should consider potential vulnerabilities throughout the design, implementation, and testing processes. As I continue developing my technical skills, I want to maintain this security-focused approach to ensure that the systems I work with are dependable and protect the information they manage.</w:t>
      </w:r>
    </w:p>
    <w:p w14:paraId="760A7600"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0A5DE39A"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 xml:space="preserve">Developing my capstone ePortfolio has allowed me to bring these different skills together and demonstrate how much I have progressed throughout the program. Rather than simply submitting projects that I had previously completed, I revisited earlier work to identify opportunities for improvement. This process required me to evaluate my original designs, consider alternative approaches, and apply knowledge gained from later courses. It also </w:t>
      </w:r>
      <w:r w:rsidRPr="003E4E29">
        <w:rPr>
          <w:rFonts w:ascii="Times New Roman" w:eastAsia="Calibri" w:hAnsi="Times New Roman" w:cs="Times New Roman"/>
          <w:noProof/>
          <w:color w:val="000000" w:themeColor="text2"/>
          <w:sz w:val="24"/>
        </w:rPr>
        <w:lastRenderedPageBreak/>
        <w:t>reinforced the importance of reviewing existing code and understanding its limitations before making changes. I learned that software development is an ongoing process and that even a functional application can be improved through better organization, more efficient algorithms, and stronger data management practices.</w:t>
      </w:r>
    </w:p>
    <w:p w14:paraId="4EF13953"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17310FB4"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The first artifact included in my ePortfolio is an enhanced version of the Event Tracker Android application originally developed in CS 360. This artifact represents my skills in software design and engineering. The original application provided a foundation for managing events through an Android interface, while the enhancement focused on improving the application's design, organization, and functionality. Revisiting this project allowed me to apply software engineering concepts that I had developed since completing the original assignment. It demonstrates my ability to evaluate an existing application and make improvements that support maintainability and usability.</w:t>
      </w:r>
    </w:p>
    <w:p w14:paraId="50342B1B"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7C6685EB"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The second artifact is my enhanced ABCU Course Planner, originally developed in CS 300. This project represents my knowledge of algorithms and data structures. The application was designed to organize course information and allow users to retrieve details about individual courses and their prerequisites. Enhancing this project gave me the opportunity to revisit the way information was processed and organized while applying more advanced problem-solving techniques. This artifact demonstrates my understanding of how algorithms and data structures influence software performance, reliability, and efficiency.</w:t>
      </w:r>
    </w:p>
    <w:p w14:paraId="042C83C8"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3AC8496D"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lastRenderedPageBreak/>
        <w:t>The third artifact is my enhanced Animal Shelter database application from CS 340. This artifact represents my abilities in database design and development. The original project involved using Python and MongoDB to manage animal shelter records through CRUD operations. The enhancement provided an opportunity to improve the application's database functionality and overall organization. This project demonstrates my ability to work with stored information, develop reusable database operations, and support applications that depend on accurate and accessible data. Together, these three artifacts demonstrate my development across software engineering, algorithms and data structures, and databases, while also reflecting the importance of communication, problem-solving, and security throughout the development process.</w:t>
      </w:r>
    </w:p>
    <w:p w14:paraId="30B5B629"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461A1B63"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Completing this degree has also helped me establish clearer professional goals. My objective is to transition from my current position in industrial operations into a career in information technology, software development, or systems support. I am particularly interested in opportunities that would allow me to combine my computer science education with my manufacturing experience. Having worked directly with production systems and industrial processes, I understand how important reliable technology is to daily operations. I believe this perspective will help me approach technical problems with an understanding of both the software itself and the people who depend on it.</w:t>
      </w:r>
    </w:p>
    <w:p w14:paraId="72996C4B" w14:textId="77777777" w:rsidR="003E4E29" w:rsidRPr="003E4E29" w:rsidRDefault="003E4E29" w:rsidP="003E4E29">
      <w:pPr>
        <w:pStyle w:val="TableFigure"/>
        <w:spacing w:after="160"/>
        <w:rPr>
          <w:rFonts w:ascii="Times New Roman" w:eastAsia="Calibri" w:hAnsi="Times New Roman" w:cs="Times New Roman"/>
          <w:noProof/>
          <w:color w:val="000000" w:themeColor="text2"/>
          <w:sz w:val="24"/>
        </w:rPr>
      </w:pPr>
    </w:p>
    <w:p w14:paraId="2C226CCF" w14:textId="02DC7675" w:rsidR="67AE9998" w:rsidRPr="003E4E29" w:rsidRDefault="003E4E29" w:rsidP="003E4E29">
      <w:pPr>
        <w:pStyle w:val="TableFigure"/>
        <w:spacing w:after="160"/>
        <w:rPr>
          <w:rFonts w:ascii="Times New Roman" w:eastAsia="Calibri" w:hAnsi="Times New Roman" w:cs="Times New Roman"/>
          <w:noProof/>
          <w:color w:val="000000" w:themeColor="text2"/>
          <w:sz w:val="24"/>
        </w:rPr>
      </w:pPr>
      <w:r w:rsidRPr="003E4E29">
        <w:rPr>
          <w:rFonts w:ascii="Times New Roman" w:eastAsia="Calibri" w:hAnsi="Times New Roman" w:cs="Times New Roman"/>
          <w:noProof/>
          <w:color w:val="000000" w:themeColor="text2"/>
          <w:sz w:val="24"/>
        </w:rPr>
        <w:t xml:space="preserve">Overall, my experience at Southern New Hampshire University has provided me with a strong foundation in computer science and the confidence to continue developing my abilities. I have learned how to approach problems systematically, evaluate different technical solutions, communicate effectively, and consider security and reliability when developing software. The </w:t>
      </w:r>
      <w:r w:rsidRPr="003E4E29">
        <w:rPr>
          <w:rFonts w:ascii="Times New Roman" w:eastAsia="Calibri" w:hAnsi="Times New Roman" w:cs="Times New Roman"/>
          <w:noProof/>
          <w:color w:val="000000" w:themeColor="text2"/>
          <w:sz w:val="24"/>
        </w:rPr>
        <w:lastRenderedPageBreak/>
        <w:t>projects included in this ePortfolio represent the knowledge I have gained and my ability to apply that knowledge to practical challenges. Although I recognize that there is still much to learn as technology continues to evolve, I am prepared to build on this foundation as I pursue opportunities in the computer science field. My goal is to continue improving my technical skills while using my education and professional experience to develop solutions that provide meaningful value to the organizations and people who rely on them.</w:t>
      </w:r>
    </w:p>
    <w:sectPr w:rsidR="67AE9998" w:rsidRPr="003E4E29">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B90C4" w14:textId="77777777" w:rsidR="006B0FC5" w:rsidRDefault="006B0FC5">
      <w:pPr>
        <w:spacing w:line="240" w:lineRule="auto"/>
      </w:pPr>
      <w:r>
        <w:separator/>
      </w:r>
    </w:p>
    <w:p w14:paraId="1AED6DC5" w14:textId="77777777" w:rsidR="006B0FC5" w:rsidRDefault="006B0FC5"/>
  </w:endnote>
  <w:endnote w:type="continuationSeparator" w:id="0">
    <w:p w14:paraId="0298B550" w14:textId="77777777" w:rsidR="006B0FC5" w:rsidRDefault="006B0FC5">
      <w:pPr>
        <w:spacing w:line="240" w:lineRule="auto"/>
      </w:pPr>
      <w:r>
        <w:continuationSeparator/>
      </w:r>
    </w:p>
    <w:p w14:paraId="37707702" w14:textId="77777777" w:rsidR="006B0FC5" w:rsidRDefault="006B0F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5B15"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47C"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17B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C742B" w14:textId="77777777" w:rsidR="006B0FC5" w:rsidRDefault="006B0FC5">
      <w:pPr>
        <w:spacing w:line="240" w:lineRule="auto"/>
      </w:pPr>
      <w:r>
        <w:separator/>
      </w:r>
    </w:p>
    <w:p w14:paraId="790169C3" w14:textId="77777777" w:rsidR="006B0FC5" w:rsidRDefault="006B0FC5"/>
  </w:footnote>
  <w:footnote w:type="continuationSeparator" w:id="0">
    <w:p w14:paraId="2161BEFC" w14:textId="77777777" w:rsidR="006B0FC5" w:rsidRDefault="006B0FC5">
      <w:pPr>
        <w:spacing w:line="240" w:lineRule="auto"/>
      </w:pPr>
      <w:r>
        <w:continuationSeparator/>
      </w:r>
    </w:p>
    <w:p w14:paraId="3DE8893D" w14:textId="77777777" w:rsidR="006B0FC5" w:rsidRDefault="006B0F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1CA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F019"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3D44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29"/>
    <w:rsid w:val="00023AFE"/>
    <w:rsid w:val="000A3D9B"/>
    <w:rsid w:val="000D4642"/>
    <w:rsid w:val="000D539D"/>
    <w:rsid w:val="00116273"/>
    <w:rsid w:val="00155530"/>
    <w:rsid w:val="0020290F"/>
    <w:rsid w:val="002C79E6"/>
    <w:rsid w:val="002F3AE9"/>
    <w:rsid w:val="003222B8"/>
    <w:rsid w:val="003804CC"/>
    <w:rsid w:val="003E4E29"/>
    <w:rsid w:val="004E7FDB"/>
    <w:rsid w:val="00557643"/>
    <w:rsid w:val="005C199E"/>
    <w:rsid w:val="00611D2D"/>
    <w:rsid w:val="00664C1A"/>
    <w:rsid w:val="006856B8"/>
    <w:rsid w:val="006B0FC5"/>
    <w:rsid w:val="007A08A0"/>
    <w:rsid w:val="0087407D"/>
    <w:rsid w:val="00A417C1"/>
    <w:rsid w:val="00AE10A5"/>
    <w:rsid w:val="00B863FB"/>
    <w:rsid w:val="00B86440"/>
    <w:rsid w:val="00BB2D6F"/>
    <w:rsid w:val="00C00F8F"/>
    <w:rsid w:val="00C03068"/>
    <w:rsid w:val="00C86F22"/>
    <w:rsid w:val="00D620FD"/>
    <w:rsid w:val="00D91044"/>
    <w:rsid w:val="00E67454"/>
    <w:rsid w:val="00EF55C5"/>
    <w:rsid w:val="00F6242A"/>
    <w:rsid w:val="00FB01A6"/>
    <w:rsid w:val="00FB5F98"/>
    <w:rsid w:val="00FD0666"/>
    <w:rsid w:val="00FE2B35"/>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05201"/>
  <w15:chartTrackingRefBased/>
  <w15:docId w15:val="{34905129-8B76-4295-A291-11D1663D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Documents\Custom%20Office%20Templates\Southern%20New%20Hampshire.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Southern New Hampshire.dotx</Template>
  <TotalTime>0</TotalTime>
  <Pages>8</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2026-10-17T11:12:00Z</dcterms:created>
  <dcterms:modified xsi:type="dcterms:W3CDTF">2026-10-17T11:14:00Z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